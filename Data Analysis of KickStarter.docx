
<file path=[Content_Types].xml><?xml version="1.0" encoding="utf-8"?>
<Types xmlns="http://schemas.openxmlformats.org/package/2006/content-types"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984C36" w14:textId="62D2B2A8" w:rsidR="00A10484" w:rsidRDefault="00B26B45">
      <w:pPr>
        <w:pStyle w:val="Title"/>
      </w:pPr>
      <w:r>
        <w:t xml:space="preserve">Data Analysis of </w:t>
      </w:r>
      <w:proofErr w:type="spellStart"/>
      <w:r>
        <w:t>KickStarter</w:t>
      </w:r>
      <w:proofErr w:type="spellEnd"/>
    </w:p>
    <w:p w14:paraId="56B0AE0D" w14:textId="17D53690" w:rsidR="00855982" w:rsidRPr="00855982" w:rsidRDefault="00B26B45" w:rsidP="00DD0C41">
      <w:pPr>
        <w:pStyle w:val="Heading1"/>
      </w:pPr>
      <w:r>
        <w:t>Introduction</w:t>
      </w:r>
    </w:p>
    <w:p w14:paraId="00CB82E0" w14:textId="175EBA1F" w:rsidR="00855982" w:rsidRDefault="00B26B45" w:rsidP="00B26B45">
      <w:r>
        <w:t>Today many people have ideas/inventions and are looking for new ways to fund their pet projects. Crowd sourcing has become a major player in funding everything from scientific research to television shows. In this report we</w:t>
      </w:r>
      <w:r w:rsidR="00BE30C0">
        <w:t xml:space="preserve"> wi</w:t>
      </w:r>
      <w:r>
        <w:t>ll examine one service</w:t>
      </w:r>
      <w:r w:rsidR="00BE30C0">
        <w:t>:</w:t>
      </w:r>
      <w:r>
        <w:t xml:space="preserve"> Kickstarter</w:t>
      </w:r>
      <w:r w:rsidR="00500303">
        <w:t>.</w:t>
      </w:r>
    </w:p>
    <w:p w14:paraId="30CBE543" w14:textId="1926F9FC" w:rsidR="00500303" w:rsidRDefault="00500303" w:rsidP="00B26B45"/>
    <w:p w14:paraId="0750E655" w14:textId="409B8F50" w:rsidR="00500303" w:rsidRDefault="00DD0C41" w:rsidP="00DD0C41">
      <w:pPr>
        <w:pStyle w:val="Heading1"/>
      </w:pPr>
      <w:r>
        <w:t>Finding</w:t>
      </w:r>
      <w:r w:rsidR="00EA1E3C">
        <w:t>s</w:t>
      </w:r>
      <w:r w:rsidR="00500303">
        <w:tab/>
      </w:r>
    </w:p>
    <w:p w14:paraId="79F19FC1" w14:textId="23F5D7F7" w:rsidR="00DD0C41" w:rsidRDefault="00DD0C41" w:rsidP="00DD0C41">
      <w:r>
        <w:t>From an examination of the available data I was able to draw three</w:t>
      </w:r>
      <w:r w:rsidR="00AD1B06">
        <w:t xml:space="preserve"> conclusions</w:t>
      </w:r>
      <w:r>
        <w:t>.</w:t>
      </w:r>
    </w:p>
    <w:p w14:paraId="4A973EC1" w14:textId="18DBBD2C" w:rsidR="00DD0C41" w:rsidRDefault="00DD0C41" w:rsidP="00DD0C41">
      <w:pPr>
        <w:pStyle w:val="ListParagraph"/>
        <w:numPr>
          <w:ilvl w:val="0"/>
          <w:numId w:val="30"/>
        </w:numPr>
      </w:pPr>
      <w:r>
        <w:t>The data indicates a success rate of slightly over 50%</w:t>
      </w:r>
      <w:r w:rsidR="00AD1B06">
        <w:t>. M</w:t>
      </w:r>
      <w:r w:rsidR="00F77DF2">
        <w:t>ay seem</w:t>
      </w:r>
      <w:r w:rsidR="00AD1B06">
        <w:t>ed</w:t>
      </w:r>
      <w:r w:rsidR="00F77DF2">
        <w:t xml:space="preserve"> to be the best month </w:t>
      </w:r>
      <w:r w:rsidR="00FE60E3">
        <w:t>with the most successful project completions</w:t>
      </w:r>
      <w:r>
        <w:t>. Which can be seen in the table</w:t>
      </w:r>
      <w:r w:rsidR="00F77DF2">
        <w:t xml:space="preserve"> and chart </w:t>
      </w:r>
      <w:r>
        <w:t>below.</w:t>
      </w:r>
    </w:p>
    <w:p w14:paraId="79443221" w14:textId="4844166C" w:rsidR="00DD0C41" w:rsidRDefault="00DD0C41" w:rsidP="00DD0C41">
      <w:pPr>
        <w:pStyle w:val="ListParagraph"/>
      </w:pPr>
    </w:p>
    <w:p w14:paraId="771CFF94" w14:textId="77777777" w:rsidR="00DD0C41" w:rsidRDefault="00DD0C41" w:rsidP="00DD0C41">
      <w:pPr>
        <w:pStyle w:val="ListParagraph"/>
      </w:pPr>
    </w:p>
    <w:tbl>
      <w:tblPr>
        <w:tblW w:w="7192" w:type="dxa"/>
        <w:tblLook w:val="04A0" w:firstRow="1" w:lastRow="0" w:firstColumn="1" w:lastColumn="0" w:noHBand="0" w:noVBand="1"/>
      </w:tblPr>
      <w:tblGrid>
        <w:gridCol w:w="1840"/>
        <w:gridCol w:w="1880"/>
        <w:gridCol w:w="732"/>
        <w:gridCol w:w="1021"/>
        <w:gridCol w:w="539"/>
        <w:gridCol w:w="1180"/>
      </w:tblGrid>
      <w:tr w:rsidR="00F77DF2" w:rsidRPr="00F77DF2" w14:paraId="3C2CF96F" w14:textId="77777777" w:rsidTr="00F77DF2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A62BE9C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Parent Category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9374B3A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(All)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DCC3B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0DD4E" w14:textId="77777777" w:rsidR="00F77DF2" w:rsidRPr="00F77DF2" w:rsidRDefault="00F77DF2" w:rsidP="00F77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6EC6C" w14:textId="77777777" w:rsidR="00F77DF2" w:rsidRPr="00F77DF2" w:rsidRDefault="00F77DF2" w:rsidP="00F77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8EB6F" w14:textId="77777777" w:rsidR="00F77DF2" w:rsidRPr="00F77DF2" w:rsidRDefault="00F77DF2" w:rsidP="00F77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F77DF2" w:rsidRPr="00F77DF2" w14:paraId="64FD02C8" w14:textId="77777777" w:rsidTr="00F77DF2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469F7AF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Years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04FBEAE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(Multiple Items)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2E556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50310" w14:textId="77777777" w:rsidR="00F77DF2" w:rsidRPr="00F77DF2" w:rsidRDefault="00F77DF2" w:rsidP="00F77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34916" w14:textId="77777777" w:rsidR="00F77DF2" w:rsidRPr="00F77DF2" w:rsidRDefault="00F77DF2" w:rsidP="00F77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7CDC0" w14:textId="77777777" w:rsidR="00F77DF2" w:rsidRPr="00F77DF2" w:rsidRDefault="00F77DF2" w:rsidP="00F77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F77DF2" w:rsidRPr="00F77DF2" w14:paraId="68448A72" w14:textId="77777777" w:rsidTr="00F77DF2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0B029" w14:textId="77777777" w:rsidR="00F77DF2" w:rsidRPr="00F77DF2" w:rsidRDefault="00F77DF2" w:rsidP="00F77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2F83F" w14:textId="77777777" w:rsidR="00F77DF2" w:rsidRPr="00F77DF2" w:rsidRDefault="00F77DF2" w:rsidP="00F77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A838C" w14:textId="77777777" w:rsidR="00F77DF2" w:rsidRPr="00F77DF2" w:rsidRDefault="00F77DF2" w:rsidP="00F77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552AC" w14:textId="77777777" w:rsidR="00F77DF2" w:rsidRPr="00F77DF2" w:rsidRDefault="00F77DF2" w:rsidP="00F77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16EE4" w14:textId="77777777" w:rsidR="00F77DF2" w:rsidRPr="00F77DF2" w:rsidRDefault="00F77DF2" w:rsidP="00F77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81BEF" w14:textId="77777777" w:rsidR="00F77DF2" w:rsidRPr="00F77DF2" w:rsidRDefault="00F77DF2" w:rsidP="00F77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F77DF2" w:rsidRPr="00F77DF2" w14:paraId="478A2950" w14:textId="77777777" w:rsidTr="00F77DF2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8802376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Count of Outcome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6DD3CDC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Column Labels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0749958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42B7B25" w14:textId="77777777" w:rsidR="00F77DF2" w:rsidRPr="00F77DF2" w:rsidRDefault="00F77DF2" w:rsidP="00F77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31FFA6E" w14:textId="77777777" w:rsidR="00F77DF2" w:rsidRPr="00F77DF2" w:rsidRDefault="00F77DF2" w:rsidP="00F77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CD737F2" w14:textId="77777777" w:rsidR="00F77DF2" w:rsidRPr="00F77DF2" w:rsidRDefault="00F77DF2" w:rsidP="00F77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F77DF2" w:rsidRPr="00F77DF2" w14:paraId="6BF00C3E" w14:textId="77777777" w:rsidTr="00F77DF2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A5FB935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Row Labels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550E33E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successful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B2ABC2E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failed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18217CF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canceled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6D85E01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live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59B253A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Grand Total</w:t>
            </w:r>
          </w:p>
        </w:tc>
      </w:tr>
      <w:tr w:rsidR="00F77DF2" w:rsidRPr="00F77DF2" w14:paraId="7AD6D71F" w14:textId="77777777" w:rsidTr="00F77DF2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28F1F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Jan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987FB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184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27B6E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148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5FD3C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34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0AB34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4E3E1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368</w:t>
            </w:r>
          </w:p>
        </w:tc>
      </w:tr>
      <w:tr w:rsidR="00F77DF2" w:rsidRPr="00F77DF2" w14:paraId="539C421C" w14:textId="77777777" w:rsidTr="00F77DF2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7BCCB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Feb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28D65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202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70068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106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76FC4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27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7B82D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18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16780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353</w:t>
            </w:r>
          </w:p>
        </w:tc>
      </w:tr>
      <w:tr w:rsidR="00F77DF2" w:rsidRPr="00F77DF2" w14:paraId="4744EE57" w14:textId="77777777" w:rsidTr="00F77DF2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11740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Mar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5AC05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179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51760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108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EBCBA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28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B1944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30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51C8C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345</w:t>
            </w:r>
          </w:p>
        </w:tc>
      </w:tr>
      <w:tr w:rsidR="00F77DF2" w:rsidRPr="00F77DF2" w14:paraId="08DFAE96" w14:textId="77777777" w:rsidTr="00F77DF2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86462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Apr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FE935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193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2556A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102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3C86E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27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D06CB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A63B3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322</w:t>
            </w:r>
          </w:p>
        </w:tc>
      </w:tr>
      <w:tr w:rsidR="00F77DF2" w:rsidRPr="00F77DF2" w14:paraId="029BB8A0" w14:textId="77777777" w:rsidTr="00F77DF2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95AD5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May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E428C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232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BABEF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126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FB6B5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26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11127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BBF04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384</w:t>
            </w:r>
          </w:p>
        </w:tc>
      </w:tr>
      <w:tr w:rsidR="00F77DF2" w:rsidRPr="00F77DF2" w14:paraId="3CCAB20E" w14:textId="77777777" w:rsidTr="00F77DF2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68BA2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Jun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79C36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213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087FD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148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DD83A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27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D0D07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984DC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388</w:t>
            </w:r>
          </w:p>
        </w:tc>
      </w:tr>
      <w:tr w:rsidR="00F77DF2" w:rsidRPr="00F77DF2" w14:paraId="68FEECA0" w14:textId="77777777" w:rsidTr="00F77DF2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D9D86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Jul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100BC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192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60B15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148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3F5D9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44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B8224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C5FAB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384</w:t>
            </w:r>
          </w:p>
        </w:tc>
      </w:tr>
      <w:tr w:rsidR="00F77DF2" w:rsidRPr="00F77DF2" w14:paraId="1C91965A" w14:textId="77777777" w:rsidTr="00F77DF2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8973C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Aug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E9BDC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167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E1033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134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06717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32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FD325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3FA99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333</w:t>
            </w:r>
          </w:p>
        </w:tc>
      </w:tr>
      <w:tr w:rsidR="00F77DF2" w:rsidRPr="00F77DF2" w14:paraId="1CBA454B" w14:textId="77777777" w:rsidTr="00F77DF2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1BB36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Sep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7C928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148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CC266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127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A85BD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24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996D3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BFD89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299</w:t>
            </w:r>
          </w:p>
        </w:tc>
      </w:tr>
      <w:tr w:rsidR="00F77DF2" w:rsidRPr="00F77DF2" w14:paraId="2AE85A89" w14:textId="77777777" w:rsidTr="00F77DF2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0FD87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Oct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AEF20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184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45240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150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440DB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90913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DC697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354</w:t>
            </w:r>
          </w:p>
        </w:tc>
      </w:tr>
      <w:tr w:rsidR="00F77DF2" w:rsidRPr="00F77DF2" w14:paraId="219F76F6" w14:textId="77777777" w:rsidTr="00F77DF2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615C8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Nov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E7598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180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21D30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114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69387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37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67AC3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040B6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331</w:t>
            </w:r>
          </w:p>
        </w:tc>
      </w:tr>
      <w:tr w:rsidR="00F77DF2" w:rsidRPr="00F77DF2" w14:paraId="05EC06E6" w14:textId="77777777" w:rsidTr="00F77DF2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383F8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Dec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AC1AD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111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4B1A3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119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F7F00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23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7F319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5E697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color w:val="000000"/>
                <w:lang w:eastAsia="en-US"/>
              </w:rPr>
              <w:t>253</w:t>
            </w:r>
          </w:p>
        </w:tc>
      </w:tr>
      <w:tr w:rsidR="00F77DF2" w:rsidRPr="00F77DF2" w14:paraId="7E895B98" w14:textId="77777777" w:rsidTr="00F77DF2">
        <w:trPr>
          <w:trHeight w:val="300"/>
        </w:trPr>
        <w:tc>
          <w:tcPr>
            <w:tcW w:w="18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AD16970" w14:textId="77777777" w:rsidR="00F77DF2" w:rsidRPr="00F77DF2" w:rsidRDefault="00F77DF2" w:rsidP="00F77D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Grand Total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EC6DD41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2185</w:t>
            </w:r>
          </w:p>
        </w:tc>
        <w:tc>
          <w:tcPr>
            <w:tcW w:w="73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E22F237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1530</w:t>
            </w:r>
          </w:p>
        </w:tc>
        <w:tc>
          <w:tcPr>
            <w:tcW w:w="102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DB2D529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349</w:t>
            </w:r>
          </w:p>
        </w:tc>
        <w:tc>
          <w:tcPr>
            <w:tcW w:w="53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0A8740B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50</w:t>
            </w:r>
          </w:p>
        </w:tc>
        <w:tc>
          <w:tcPr>
            <w:tcW w:w="118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787E12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F77DF2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4114</w:t>
            </w:r>
          </w:p>
        </w:tc>
      </w:tr>
      <w:tr w:rsidR="00F77DF2" w:rsidRPr="00F77DF2" w14:paraId="0C7C28B9" w14:textId="77777777" w:rsidTr="00F77DF2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BC077" w14:textId="77777777" w:rsidR="00F77DF2" w:rsidRPr="00F77DF2" w:rsidRDefault="00F77DF2" w:rsidP="00F77D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384F2" w14:textId="77777777" w:rsidR="00F77DF2" w:rsidRPr="00F77DF2" w:rsidRDefault="00F77DF2" w:rsidP="00F77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03187" w14:textId="77777777" w:rsidR="00F77DF2" w:rsidRPr="00F77DF2" w:rsidRDefault="00F77DF2" w:rsidP="00F77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8B3F3" w14:textId="77777777" w:rsidR="00F77DF2" w:rsidRPr="00F77DF2" w:rsidRDefault="00F77DF2" w:rsidP="00F77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C5C0D" w14:textId="77777777" w:rsidR="00F77DF2" w:rsidRPr="00F77DF2" w:rsidRDefault="00F77DF2" w:rsidP="00F77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43258" w14:textId="77777777" w:rsidR="00F77DF2" w:rsidRPr="00F77DF2" w:rsidRDefault="00F77DF2" w:rsidP="00F77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</w:tbl>
    <w:p w14:paraId="050BC3B3" w14:textId="04CD9F13" w:rsidR="00DD0C41" w:rsidRDefault="00F77DF2" w:rsidP="00DD0C41">
      <w:r>
        <w:rPr>
          <w:noProof/>
        </w:rPr>
        <w:lastRenderedPageBreak/>
        <w:drawing>
          <wp:inline distT="0" distB="0" distL="0" distR="0" wp14:anchorId="3B89D9D4" wp14:editId="5D223810">
            <wp:extent cx="5943600" cy="3501390"/>
            <wp:effectExtent l="0" t="0" r="0" b="381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9ABBEDC-46A3-4F3A-BA87-FD35E223617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F5C4689" w14:textId="720ADD2B" w:rsidR="00F77DF2" w:rsidRDefault="00F77DF2" w:rsidP="00DD0C41"/>
    <w:p w14:paraId="25D3ADF0" w14:textId="5F44CB7C" w:rsidR="00F77DF2" w:rsidRDefault="00FE60E3" w:rsidP="00F77DF2">
      <w:pPr>
        <w:pStyle w:val="ListParagraph"/>
        <w:numPr>
          <w:ilvl w:val="0"/>
          <w:numId w:val="30"/>
        </w:numPr>
      </w:pPr>
      <w:r>
        <w:t>Plays seem to be the most common project for which crowd funding source is used.</w:t>
      </w:r>
    </w:p>
    <w:p w14:paraId="6D3F2AE3" w14:textId="2B5D3450" w:rsidR="00FE60E3" w:rsidRDefault="00FE60E3" w:rsidP="00FE60E3">
      <w:pPr>
        <w:pStyle w:val="ListParagraph"/>
      </w:pPr>
    </w:p>
    <w:tbl>
      <w:tblPr>
        <w:tblW w:w="6780" w:type="dxa"/>
        <w:tblLook w:val="04A0" w:firstRow="1" w:lastRow="0" w:firstColumn="1" w:lastColumn="0" w:noHBand="0" w:noVBand="1"/>
      </w:tblPr>
      <w:tblGrid>
        <w:gridCol w:w="1840"/>
        <w:gridCol w:w="1720"/>
        <w:gridCol w:w="732"/>
        <w:gridCol w:w="1021"/>
        <w:gridCol w:w="539"/>
        <w:gridCol w:w="1180"/>
      </w:tblGrid>
      <w:tr w:rsidR="00EA1E3C" w:rsidRPr="00EA1E3C" w14:paraId="65765F6B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3034690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country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FB6CCA3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(All)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5909D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99333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10642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A0032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EA1E3C" w:rsidRPr="00EA1E3C" w14:paraId="625D93E0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937833C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Parent Category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1B255D6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(All)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3BFB2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DD80C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609AB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DBFA2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EA1E3C" w:rsidRPr="00EA1E3C" w14:paraId="3C3FEB35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ED30A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2F83A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9C1DA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EC0E9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B4FBC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EB5C4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EA1E3C" w:rsidRPr="00EA1E3C" w14:paraId="4A5A2DE7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B2F2345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Count of Outcome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A691828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Column Labels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CD0ADBF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CA62B7D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DDF2F9A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63214F2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EA1E3C" w:rsidRPr="00EA1E3C" w14:paraId="74E8D982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09FD448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Row Labels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E9F8E13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successful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A1A200F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failed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74CA46B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canceled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24C9192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live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E797776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Grand Total</w:t>
            </w:r>
          </w:p>
        </w:tc>
      </w:tr>
      <w:tr w:rsidR="00EA1E3C" w:rsidRPr="00EA1E3C" w14:paraId="39DF95DE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D42CB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animation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8353E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F8104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100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522BC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26D8C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184C8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100</w:t>
            </w:r>
          </w:p>
        </w:tc>
      </w:tr>
      <w:tr w:rsidR="00EA1E3C" w:rsidRPr="00EA1E3C" w14:paraId="64E1FDD2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53BBE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art books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1B68B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5007B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076FB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13E3E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DC02A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</w:tr>
      <w:tr w:rsidR="00EA1E3C" w:rsidRPr="00EA1E3C" w14:paraId="25DF9815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35713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audio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0626B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CA001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306E0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BA847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36AA9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24</w:t>
            </w:r>
          </w:p>
        </w:tc>
      </w:tr>
      <w:tr w:rsidR="00EA1E3C" w:rsidRPr="00EA1E3C" w14:paraId="1C715817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A2A6F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children's books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A9EC6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9B91F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40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F8DAA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A7D77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BF560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40</w:t>
            </w:r>
          </w:p>
        </w:tc>
      </w:tr>
      <w:tr w:rsidR="00EA1E3C" w:rsidRPr="00EA1E3C" w14:paraId="01537B5B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D39A1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classical music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8B613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40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DAF8C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473FD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27A7D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1F57D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40</w:t>
            </w:r>
          </w:p>
        </w:tc>
      </w:tr>
      <w:tr w:rsidR="00EA1E3C" w:rsidRPr="00EA1E3C" w14:paraId="5AF22FF5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FF559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documentary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44660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180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CBD98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25F8F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8EE02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F7C59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180</w:t>
            </w:r>
          </w:p>
        </w:tc>
      </w:tr>
      <w:tr w:rsidR="00EA1E3C" w:rsidRPr="00EA1E3C" w14:paraId="676596B2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6AABD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drama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0DB3F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7B768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80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40179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95FFD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44F5D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80</w:t>
            </w:r>
          </w:p>
        </w:tc>
      </w:tr>
      <w:tr w:rsidR="00EA1E3C" w:rsidRPr="00EA1E3C" w14:paraId="2007D7C6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32ACB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electronic music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D7872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40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2B149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831BC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8C892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3699F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40</w:t>
            </w:r>
          </w:p>
        </w:tc>
      </w:tr>
      <w:tr w:rsidR="00EA1E3C" w:rsidRPr="00EA1E3C" w14:paraId="16CB95BC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D86B1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faith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5243F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C4699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40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D40E3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F0E20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D83F0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60</w:t>
            </w:r>
          </w:p>
        </w:tc>
      </w:tr>
      <w:tr w:rsidR="00EA1E3C" w:rsidRPr="00EA1E3C" w14:paraId="79F4FA6D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C1767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fiction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A968B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E4152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40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C8CC8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18BA7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76BF2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40</w:t>
            </w:r>
          </w:p>
        </w:tc>
      </w:tr>
      <w:tr w:rsidR="00EA1E3C" w:rsidRPr="00EA1E3C" w14:paraId="76A72AAC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82DCB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food trucks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1AADF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51CF5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120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4A4DD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5A587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BED9B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140</w:t>
            </w:r>
          </w:p>
        </w:tc>
      </w:tr>
      <w:tr w:rsidR="00EA1E3C" w:rsidRPr="00EA1E3C" w14:paraId="70F6940A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D00C0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gadgets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26765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55685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51B70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A5979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7633A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</w:tr>
      <w:tr w:rsidR="00EA1E3C" w:rsidRPr="00EA1E3C" w14:paraId="2E0C36F9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A3A18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hardware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38B4D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140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3E7FC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76E50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FBCA4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4C7A7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140</w:t>
            </w:r>
          </w:p>
        </w:tc>
      </w:tr>
      <w:tr w:rsidR="00EA1E3C" w:rsidRPr="00EA1E3C" w14:paraId="51BE162D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5B81D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lastRenderedPageBreak/>
              <w:t>indie rock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4F937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140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9942A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5D949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DB10B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DBFA6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160</w:t>
            </w:r>
          </w:p>
        </w:tc>
      </w:tr>
      <w:tr w:rsidR="00EA1E3C" w:rsidRPr="00EA1E3C" w14:paraId="74552A97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59225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jazz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44818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E9278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60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5BF97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3CDF6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1227F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60</w:t>
            </w:r>
          </w:p>
        </w:tc>
      </w:tr>
      <w:tr w:rsidR="00EA1E3C" w:rsidRPr="00EA1E3C" w14:paraId="388C3CD1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FD580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makerspaces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E3FAE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9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DC82F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598FA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A89DB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78AFF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</w:tr>
      <w:tr w:rsidR="00EA1E3C" w:rsidRPr="00EA1E3C" w14:paraId="0518062D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5F224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metal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75593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AC40B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F9317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AC2ED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4FBAD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</w:tr>
      <w:tr w:rsidR="00EA1E3C" w:rsidRPr="00EA1E3C" w14:paraId="33313FED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19629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mobile games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A6403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B74A6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40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6C891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9285D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E286A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40</w:t>
            </w:r>
          </w:p>
        </w:tc>
      </w:tr>
      <w:tr w:rsidR="00EA1E3C" w:rsidRPr="00EA1E3C" w14:paraId="61F5653E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E43A3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musical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58434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60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D9D61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60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B4796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62BEB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FBBD3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140</w:t>
            </w:r>
          </w:p>
        </w:tc>
      </w:tr>
      <w:tr w:rsidR="00EA1E3C" w:rsidRPr="00EA1E3C" w14:paraId="3F2B490D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9E254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nature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C6C16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B4AFA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84180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57576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7FEEA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</w:tr>
      <w:tr w:rsidR="00EA1E3C" w:rsidRPr="00EA1E3C" w14:paraId="3ED5545F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E3CBA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nonfiction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CB6F0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60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2E954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E3B0B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BF4AE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68F55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60</w:t>
            </w:r>
          </w:p>
        </w:tc>
      </w:tr>
      <w:tr w:rsidR="00EA1E3C" w:rsidRPr="00EA1E3C" w14:paraId="775B503F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28599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people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C0430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99BD3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BC731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57EF6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48D3E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</w:tr>
      <w:tr w:rsidR="00EA1E3C" w:rsidRPr="00EA1E3C" w14:paraId="626D9665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28118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photobooks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F211B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103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5C2CE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57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F22F1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C43AE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D32AB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160</w:t>
            </w:r>
          </w:p>
        </w:tc>
      </w:tr>
      <w:tr w:rsidR="00EA1E3C" w:rsidRPr="00EA1E3C" w14:paraId="11752761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F9D73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places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808D0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6EAB4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6DEBE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C19AF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20F64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</w:tr>
      <w:tr w:rsidR="00EA1E3C" w:rsidRPr="00EA1E3C" w14:paraId="3605CE9D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4629E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plays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831F2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694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0F5FE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353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9EC63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E6702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19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297C9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1066</w:t>
            </w:r>
          </w:p>
        </w:tc>
      </w:tr>
      <w:tr w:rsidR="00EA1E3C" w:rsidRPr="00EA1E3C" w14:paraId="26C893BA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439A6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pop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45C43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40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450B3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8E57A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85C4D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9CDC9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40</w:t>
            </w:r>
          </w:p>
        </w:tc>
      </w:tr>
      <w:tr w:rsidR="00EA1E3C" w:rsidRPr="00EA1E3C" w14:paraId="1BD57103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81C23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radio &amp; podcasts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C5530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CF0A0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7E9F6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77946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47CD3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</w:tr>
      <w:tr w:rsidR="00EA1E3C" w:rsidRPr="00EA1E3C" w14:paraId="25B1B7C7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D4911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restaurants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90E3C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3CD57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96FA1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C320D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91044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</w:tr>
      <w:tr w:rsidR="00EA1E3C" w:rsidRPr="00EA1E3C" w14:paraId="500E9390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4142D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rock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6D5BF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260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2BA3C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F4BF8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21719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D0828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260</w:t>
            </w:r>
          </w:p>
        </w:tc>
      </w:tr>
      <w:tr w:rsidR="00EA1E3C" w:rsidRPr="00EA1E3C" w14:paraId="08655630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FDB85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science fiction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55FD8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ADC34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E7E9A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40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B86E8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32529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40</w:t>
            </w:r>
          </w:p>
        </w:tc>
      </w:tr>
      <w:tr w:rsidR="00EA1E3C" w:rsidRPr="00EA1E3C" w14:paraId="592E14FE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81D12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shorts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006C4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60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07521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A4A6D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636D3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226FA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60</w:t>
            </w:r>
          </w:p>
        </w:tc>
      </w:tr>
      <w:tr w:rsidR="00EA1E3C" w:rsidRPr="00EA1E3C" w14:paraId="3739B1A0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83BC0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small batch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908AC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34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E72BF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4CF13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8D389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6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7FB1E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40</w:t>
            </w:r>
          </w:p>
        </w:tc>
      </w:tr>
      <w:tr w:rsidR="00EA1E3C" w:rsidRPr="00EA1E3C" w14:paraId="26BC0B70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00730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space exploration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0A1E3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40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F7F6C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812BF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4124A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E5FC0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60</w:t>
            </w:r>
          </w:p>
        </w:tc>
      </w:tr>
      <w:tr w:rsidR="00EA1E3C" w:rsidRPr="00EA1E3C" w14:paraId="769FE38D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F947E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spaces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06038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85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811E5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80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357F5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21CB5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5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42945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187</w:t>
            </w:r>
          </w:p>
        </w:tc>
      </w:tr>
      <w:tr w:rsidR="00EA1E3C" w:rsidRPr="00EA1E3C" w14:paraId="02A8D63B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98DDC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tabletop games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411A8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80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620AF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0E4CA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6061A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502CB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80</w:t>
            </w:r>
          </w:p>
        </w:tc>
      </w:tr>
      <w:tr w:rsidR="00EA1E3C" w:rsidRPr="00EA1E3C" w14:paraId="7F4EAB38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F368E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television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CA402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60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C909A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466C5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7319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776A0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60</w:t>
            </w:r>
          </w:p>
        </w:tc>
      </w:tr>
      <w:tr w:rsidR="00EA1E3C" w:rsidRPr="00EA1E3C" w14:paraId="3B4D3497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B6E0C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translations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968A6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07B2C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47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24324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69518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28B78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57</w:t>
            </w:r>
          </w:p>
        </w:tc>
      </w:tr>
      <w:tr w:rsidR="00EA1E3C" w:rsidRPr="00EA1E3C" w14:paraId="75D04730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74EF6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video games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CFF7F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27398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100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95A7F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19087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27571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100</w:t>
            </w:r>
          </w:p>
        </w:tc>
      </w:tr>
      <w:tr w:rsidR="00EA1E3C" w:rsidRPr="00EA1E3C" w14:paraId="31B23795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80628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wearables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100FA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F457E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120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9E857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60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304EE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1088F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200</w:t>
            </w:r>
          </w:p>
        </w:tc>
      </w:tr>
      <w:tr w:rsidR="00EA1E3C" w:rsidRPr="00EA1E3C" w14:paraId="27ABAEFB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B1C9B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web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5391B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C8FA2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60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F16FC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100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1B948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DE30A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160</w:t>
            </w:r>
          </w:p>
        </w:tc>
      </w:tr>
      <w:tr w:rsidR="00EA1E3C" w:rsidRPr="00EA1E3C" w14:paraId="26BAD4A3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49D71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world music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8ABC1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1CB55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230EE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BE504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D9A07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</w:tr>
      <w:tr w:rsidR="00EA1E3C" w:rsidRPr="00EA1E3C" w14:paraId="520FAE8F" w14:textId="77777777" w:rsidTr="00EA1E3C">
        <w:trPr>
          <w:trHeight w:val="300"/>
        </w:trPr>
        <w:tc>
          <w:tcPr>
            <w:tcW w:w="18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87C3FBD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Grand Total</w:t>
            </w:r>
          </w:p>
        </w:tc>
        <w:tc>
          <w:tcPr>
            <w:tcW w:w="172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1A61D4A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2185</w:t>
            </w:r>
          </w:p>
        </w:tc>
        <w:tc>
          <w:tcPr>
            <w:tcW w:w="6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CBE5B60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1530</w:t>
            </w:r>
          </w:p>
        </w:tc>
        <w:tc>
          <w:tcPr>
            <w:tcW w:w="9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C45443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349</w:t>
            </w:r>
          </w:p>
        </w:tc>
        <w:tc>
          <w:tcPr>
            <w:tcW w:w="46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FE139E0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50</w:t>
            </w:r>
          </w:p>
        </w:tc>
        <w:tc>
          <w:tcPr>
            <w:tcW w:w="118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760E4E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4114</w:t>
            </w:r>
          </w:p>
        </w:tc>
      </w:tr>
      <w:tr w:rsidR="00EA1E3C" w:rsidRPr="00EA1E3C" w14:paraId="7EE7E554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89730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CF436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1AB69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9B549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C78B3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F5A4C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</w:tbl>
    <w:p w14:paraId="31AC9FA1" w14:textId="06545559" w:rsidR="00FE60E3" w:rsidRDefault="00FE60E3" w:rsidP="00FE60E3">
      <w:pPr>
        <w:pStyle w:val="ListParagraph"/>
      </w:pPr>
    </w:p>
    <w:p w14:paraId="2B04F018" w14:textId="0637E456" w:rsidR="00EA1E3C" w:rsidRDefault="00AD1B06" w:rsidP="00EA1E3C">
      <w:pPr>
        <w:pStyle w:val="ListParagraph"/>
        <w:numPr>
          <w:ilvl w:val="0"/>
          <w:numId w:val="30"/>
        </w:numPr>
      </w:pPr>
      <w:r>
        <w:t>M</w:t>
      </w:r>
      <w:r w:rsidR="00EA1E3C">
        <w:t xml:space="preserve">ajority of users, roughly 75%, are based in the </w:t>
      </w:r>
      <w:r>
        <w:t>U</w:t>
      </w:r>
      <w:r w:rsidR="00EA1E3C">
        <w:t xml:space="preserve">nited </w:t>
      </w:r>
      <w:r>
        <w:t>S</w:t>
      </w:r>
      <w:r w:rsidR="00EA1E3C">
        <w:t>tates as the comparison of the two tables below will show.</w:t>
      </w:r>
    </w:p>
    <w:p w14:paraId="53170302" w14:textId="53BEEBA7" w:rsidR="00EA1E3C" w:rsidRDefault="00EA1E3C" w:rsidP="00EA1E3C">
      <w:pPr>
        <w:pStyle w:val="ListParagraph"/>
      </w:pPr>
    </w:p>
    <w:p w14:paraId="5E635349" w14:textId="237F0DC2" w:rsidR="00EA1E3C" w:rsidRDefault="00EA1E3C" w:rsidP="00EA1E3C">
      <w:pPr>
        <w:pStyle w:val="ListParagraph"/>
      </w:pPr>
    </w:p>
    <w:p w14:paraId="5C3F9714" w14:textId="0E93BEAC" w:rsidR="00EA1E3C" w:rsidRDefault="00EA1E3C" w:rsidP="00EA1E3C">
      <w:pPr>
        <w:pStyle w:val="ListParagraph"/>
      </w:pPr>
    </w:p>
    <w:p w14:paraId="55068F3F" w14:textId="77B237A7" w:rsidR="00EA1E3C" w:rsidRDefault="00EA1E3C" w:rsidP="00EA1E3C">
      <w:pPr>
        <w:pStyle w:val="ListParagraph"/>
      </w:pPr>
    </w:p>
    <w:p w14:paraId="0B0E04B9" w14:textId="33D7D4D8" w:rsidR="00EA1E3C" w:rsidRDefault="00EA1E3C" w:rsidP="00EA1E3C">
      <w:pPr>
        <w:pStyle w:val="ListParagraph"/>
      </w:pPr>
    </w:p>
    <w:p w14:paraId="7A0D3FAD" w14:textId="6950CE8D" w:rsidR="00EA1E3C" w:rsidRDefault="00EA1E3C" w:rsidP="00EA1E3C">
      <w:pPr>
        <w:pStyle w:val="ListParagraph"/>
      </w:pPr>
    </w:p>
    <w:p w14:paraId="5C10D70E" w14:textId="0D171A24" w:rsidR="00EA1E3C" w:rsidRDefault="00EA1E3C" w:rsidP="00EA1E3C">
      <w:pPr>
        <w:pStyle w:val="ListParagraph"/>
      </w:pPr>
    </w:p>
    <w:p w14:paraId="4A5299B0" w14:textId="5DDEE122" w:rsidR="00EA1E3C" w:rsidRDefault="00EA1E3C" w:rsidP="00EA1E3C">
      <w:pPr>
        <w:pStyle w:val="ListParagraph"/>
      </w:pPr>
    </w:p>
    <w:p w14:paraId="4A6FBA48" w14:textId="77777777" w:rsidR="00EA1E3C" w:rsidRDefault="00EA1E3C" w:rsidP="00EA1E3C">
      <w:pPr>
        <w:pStyle w:val="ListParagraph"/>
      </w:pPr>
    </w:p>
    <w:tbl>
      <w:tblPr>
        <w:tblW w:w="6780" w:type="dxa"/>
        <w:tblLook w:val="04A0" w:firstRow="1" w:lastRow="0" w:firstColumn="1" w:lastColumn="0" w:noHBand="0" w:noVBand="1"/>
      </w:tblPr>
      <w:tblGrid>
        <w:gridCol w:w="1840"/>
        <w:gridCol w:w="1720"/>
        <w:gridCol w:w="732"/>
        <w:gridCol w:w="1021"/>
        <w:gridCol w:w="539"/>
        <w:gridCol w:w="1180"/>
      </w:tblGrid>
      <w:tr w:rsidR="00EA1E3C" w:rsidRPr="00EA1E3C" w14:paraId="72E9D5A8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BB3AE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915FE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D8DCF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6248D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513B5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1E278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EA1E3C" w:rsidRPr="00EA1E3C" w14:paraId="1886A4AC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FB6737D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lastRenderedPageBreak/>
              <w:t>country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57933C9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(All)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49AC1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1DE2B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4DB6F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2F38F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EA1E3C" w:rsidRPr="00EA1E3C" w14:paraId="343C5E9C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8075F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F736C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BBAA5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42DF4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38D3B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DF4FC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EA1E3C" w:rsidRPr="00EA1E3C" w14:paraId="79121B78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B065247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Count of Outcome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C8F2BD6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Column Labels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B917380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608EFA2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FDDF6B0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14D99CC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EA1E3C" w:rsidRPr="00EA1E3C" w14:paraId="08ED8596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6B4CE2B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Row Labels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1561FF7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successful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0150021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failed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0B2AAB6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canceled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14BCEDA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live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44B544A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Grand Total</w:t>
            </w:r>
          </w:p>
        </w:tc>
      </w:tr>
      <w:tr w:rsidR="00EA1E3C" w:rsidRPr="00EA1E3C" w14:paraId="52B6D36E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A71C8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film &amp; video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BD887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300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E88D6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180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452C3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40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7AE38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3A111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520</w:t>
            </w:r>
          </w:p>
        </w:tc>
      </w:tr>
      <w:tr w:rsidR="00EA1E3C" w:rsidRPr="00EA1E3C" w14:paraId="2A88F29F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9FD06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food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CB5C2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34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5A080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140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B4437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4B33E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6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D3360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200</w:t>
            </w:r>
          </w:p>
        </w:tc>
      </w:tr>
      <w:tr w:rsidR="00EA1E3C" w:rsidRPr="00EA1E3C" w14:paraId="40C39EA3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08444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games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F21FB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80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78EFF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140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5AD5F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8DC18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0629B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220</w:t>
            </w:r>
          </w:p>
        </w:tc>
      </w:tr>
      <w:tr w:rsidR="00EA1E3C" w:rsidRPr="00EA1E3C" w14:paraId="040E5D98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9B440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journalism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4B758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A785F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8A057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BFC8C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489FC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24</w:t>
            </w:r>
          </w:p>
        </w:tc>
      </w:tr>
      <w:tr w:rsidR="00EA1E3C" w:rsidRPr="00EA1E3C" w14:paraId="680F9172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949EA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music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56A9A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540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7728F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120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29EE8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704A6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A0A06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700</w:t>
            </w:r>
          </w:p>
        </w:tc>
      </w:tr>
      <w:tr w:rsidR="00EA1E3C" w:rsidRPr="00EA1E3C" w14:paraId="0BB55725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BB9A0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photography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D0897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103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F5E0D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117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7E05A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6CF69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FCC82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220</w:t>
            </w:r>
          </w:p>
        </w:tc>
      </w:tr>
      <w:tr w:rsidR="00EA1E3C" w:rsidRPr="00EA1E3C" w14:paraId="1C06FB69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CD798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publishing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7C20E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80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C52C6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127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05EE7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30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5B01D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22D77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237</w:t>
            </w:r>
          </w:p>
        </w:tc>
      </w:tr>
      <w:tr w:rsidR="00EA1E3C" w:rsidRPr="00EA1E3C" w14:paraId="2FA83CE1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7A211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technology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1457D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209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381AF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213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2F609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178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57A7B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897E6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600</w:t>
            </w:r>
          </w:p>
        </w:tc>
      </w:tr>
      <w:tr w:rsidR="00EA1E3C" w:rsidRPr="00EA1E3C" w14:paraId="096797C7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453E9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theater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3F91F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839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8EE2E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493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64556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37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EB9EE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24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F9017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1393</w:t>
            </w:r>
          </w:p>
        </w:tc>
      </w:tr>
      <w:tr w:rsidR="00EA1E3C" w:rsidRPr="00EA1E3C" w14:paraId="6706910B" w14:textId="77777777" w:rsidTr="00EA1E3C">
        <w:trPr>
          <w:trHeight w:val="300"/>
        </w:trPr>
        <w:tc>
          <w:tcPr>
            <w:tcW w:w="18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6366377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Grand Total</w:t>
            </w:r>
          </w:p>
        </w:tc>
        <w:tc>
          <w:tcPr>
            <w:tcW w:w="172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F92B295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2185</w:t>
            </w:r>
          </w:p>
        </w:tc>
        <w:tc>
          <w:tcPr>
            <w:tcW w:w="6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9D9DC9D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1530</w:t>
            </w:r>
          </w:p>
        </w:tc>
        <w:tc>
          <w:tcPr>
            <w:tcW w:w="9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5F14EBF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349</w:t>
            </w:r>
          </w:p>
        </w:tc>
        <w:tc>
          <w:tcPr>
            <w:tcW w:w="46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566DBD0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50</w:t>
            </w:r>
          </w:p>
        </w:tc>
        <w:tc>
          <w:tcPr>
            <w:tcW w:w="118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60BA003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4114</w:t>
            </w:r>
          </w:p>
        </w:tc>
      </w:tr>
      <w:tr w:rsidR="00EA1E3C" w:rsidRPr="00EA1E3C" w14:paraId="55B32412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739CD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1290B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04DFD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C95DA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DAA8F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50525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</w:tbl>
    <w:p w14:paraId="5D9B89E5" w14:textId="00FD69BD" w:rsidR="00EA1E3C" w:rsidRDefault="00EA1E3C" w:rsidP="00EA1E3C">
      <w:pPr>
        <w:pStyle w:val="ListParagraph"/>
      </w:pPr>
    </w:p>
    <w:tbl>
      <w:tblPr>
        <w:tblW w:w="6780" w:type="dxa"/>
        <w:tblLook w:val="04A0" w:firstRow="1" w:lastRow="0" w:firstColumn="1" w:lastColumn="0" w:noHBand="0" w:noVBand="1"/>
      </w:tblPr>
      <w:tblGrid>
        <w:gridCol w:w="1840"/>
        <w:gridCol w:w="1720"/>
        <w:gridCol w:w="732"/>
        <w:gridCol w:w="1021"/>
        <w:gridCol w:w="539"/>
        <w:gridCol w:w="1180"/>
      </w:tblGrid>
      <w:tr w:rsidR="00EA1E3C" w:rsidRPr="00EA1E3C" w14:paraId="1AAB25F9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03049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913FF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0EF4E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98317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6D7A8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C1AC0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EA1E3C" w:rsidRPr="00EA1E3C" w14:paraId="0AA592FB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2DC7C6D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country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F9E3990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US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32C99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2908B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00FB7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7DCFC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EA1E3C" w:rsidRPr="00EA1E3C" w14:paraId="634075AF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45C16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D749B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F5C7C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BFCC0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C4DB0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CF6B0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EA1E3C" w:rsidRPr="00EA1E3C" w14:paraId="12969254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AEFA54E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Count of Outcome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6A57D0D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Column Labels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5BB1BC9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625D379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42EA08D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BD201AA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EA1E3C" w:rsidRPr="00EA1E3C" w14:paraId="27D565EA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5786381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Row Labels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68E0E2C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successful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2C2A4AB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failed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342989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canceled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C2A3885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live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AC738A8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Grand Total</w:t>
            </w:r>
          </w:p>
        </w:tc>
      </w:tr>
      <w:tr w:rsidR="00EA1E3C" w:rsidRPr="00EA1E3C" w14:paraId="2CF94579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39687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film &amp; video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28EB0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261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8C104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19072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F1EA9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80A8B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422</w:t>
            </w:r>
          </w:p>
        </w:tc>
      </w:tr>
      <w:tr w:rsidR="00EA1E3C" w:rsidRPr="00EA1E3C" w14:paraId="674D5C9C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AF7AA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food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C2440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34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78FE1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115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78268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15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29731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4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EEA40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168</w:t>
            </w:r>
          </w:p>
        </w:tc>
      </w:tr>
      <w:tr w:rsidR="00EA1E3C" w:rsidRPr="00EA1E3C" w14:paraId="6C395C1F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6B1D4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games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0CDBC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52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17638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96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122C6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FFD71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AA71A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148</w:t>
            </w:r>
          </w:p>
        </w:tc>
      </w:tr>
      <w:tr w:rsidR="00EA1E3C" w:rsidRPr="00EA1E3C" w14:paraId="6AD7D8B6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FFCA2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journalism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BB7EF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C00A6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1BC51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2625D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47C0C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23</w:t>
            </w:r>
          </w:p>
        </w:tc>
      </w:tr>
      <w:tr w:rsidR="00EA1E3C" w:rsidRPr="00EA1E3C" w14:paraId="71B4957E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19DCC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music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F99AA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490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6E0A8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554F7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19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94998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17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91919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636</w:t>
            </w:r>
          </w:p>
        </w:tc>
      </w:tr>
      <w:tr w:rsidR="00EA1E3C" w:rsidRPr="00EA1E3C" w14:paraId="10571B22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7F291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photography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17ED0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62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ADF1B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72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DFE3B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ED4CE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6C598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134</w:t>
            </w:r>
          </w:p>
        </w:tc>
      </w:tr>
      <w:tr w:rsidR="00EA1E3C" w:rsidRPr="00EA1E3C" w14:paraId="55EE0E89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8A2B1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publishing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65B1B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69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20FEC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87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9A6E7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4C169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CBCA5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178</w:t>
            </w:r>
          </w:p>
        </w:tc>
      </w:tr>
      <w:tr w:rsidR="00EA1E3C" w:rsidRPr="00EA1E3C" w14:paraId="2BCC8122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07CB5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technology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CE48D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158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8C2ED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138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ABF6F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121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EEE25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30611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417</w:t>
            </w:r>
          </w:p>
        </w:tc>
      </w:tr>
      <w:tr w:rsidR="00EA1E3C" w:rsidRPr="00EA1E3C" w14:paraId="443DBF01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2CFB7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theater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77B91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525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C4C94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349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2C0FB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26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2105D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12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A7596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color w:val="000000"/>
                <w:lang w:eastAsia="en-US"/>
              </w:rPr>
              <w:t>912</w:t>
            </w:r>
          </w:p>
        </w:tc>
      </w:tr>
      <w:tr w:rsidR="00EA1E3C" w:rsidRPr="00EA1E3C" w14:paraId="17D6B3B4" w14:textId="77777777" w:rsidTr="00EA1E3C">
        <w:trPr>
          <w:trHeight w:val="300"/>
        </w:trPr>
        <w:tc>
          <w:tcPr>
            <w:tcW w:w="18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FD56198" w14:textId="77777777" w:rsidR="00EA1E3C" w:rsidRPr="00EA1E3C" w:rsidRDefault="00EA1E3C" w:rsidP="00EA1E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Grand Total</w:t>
            </w:r>
          </w:p>
        </w:tc>
        <w:tc>
          <w:tcPr>
            <w:tcW w:w="172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80DC64F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1651</w:t>
            </w:r>
          </w:p>
        </w:tc>
        <w:tc>
          <w:tcPr>
            <w:tcW w:w="6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37D801F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1097</w:t>
            </w:r>
          </w:p>
        </w:tc>
        <w:tc>
          <w:tcPr>
            <w:tcW w:w="9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0A8DA4F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257</w:t>
            </w:r>
          </w:p>
        </w:tc>
        <w:tc>
          <w:tcPr>
            <w:tcW w:w="46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8CBF99D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33</w:t>
            </w:r>
          </w:p>
        </w:tc>
        <w:tc>
          <w:tcPr>
            <w:tcW w:w="118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433F1F9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EA1E3C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3038</w:t>
            </w:r>
          </w:p>
        </w:tc>
      </w:tr>
      <w:tr w:rsidR="00EA1E3C" w:rsidRPr="00EA1E3C" w14:paraId="5032FE26" w14:textId="77777777" w:rsidTr="00EA1E3C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8B67E" w14:textId="77777777" w:rsidR="00EA1E3C" w:rsidRPr="00EA1E3C" w:rsidRDefault="00EA1E3C" w:rsidP="00EA1E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DB8CC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7265B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72608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AEADA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0A768" w14:textId="77777777" w:rsidR="00EA1E3C" w:rsidRPr="00EA1E3C" w:rsidRDefault="00EA1E3C" w:rsidP="00EA1E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</w:tbl>
    <w:p w14:paraId="14CE28D1" w14:textId="3B4A2955" w:rsidR="00EA1E3C" w:rsidRDefault="00EA1E3C" w:rsidP="00EA1E3C">
      <w:pPr>
        <w:pStyle w:val="ListParagraph"/>
      </w:pPr>
    </w:p>
    <w:p w14:paraId="27207F2B" w14:textId="77777777" w:rsidR="00EA1E3C" w:rsidRDefault="00EA1E3C" w:rsidP="00EA1E3C">
      <w:pPr>
        <w:pStyle w:val="ListParagraph"/>
      </w:pPr>
    </w:p>
    <w:p w14:paraId="27D55796" w14:textId="28FAE512" w:rsidR="00EA1E3C" w:rsidRDefault="00EA1E3C" w:rsidP="00EA1E3C">
      <w:pPr>
        <w:pStyle w:val="Heading1"/>
      </w:pPr>
      <w:r>
        <w:lastRenderedPageBreak/>
        <w:t xml:space="preserve">Conclusions / Possibilities for further examination </w:t>
      </w:r>
    </w:p>
    <w:p w14:paraId="3C32ABFF" w14:textId="293F5DFB" w:rsidR="00EA1E3C" w:rsidRDefault="007663AB" w:rsidP="00EA1E3C">
      <w:r>
        <w:t>While I feel confident of my findings from the available data it must be noted that the size of the dataset is t</w:t>
      </w:r>
      <w:r w:rsidR="00AD1B06">
        <w:t>o</w:t>
      </w:r>
      <w:bookmarkStart w:id="0" w:name="_GoBack"/>
      <w:bookmarkEnd w:id="0"/>
      <w:r>
        <w:t xml:space="preserve">o small to draw concrete conclusions about Kickstarter as a whole. </w:t>
      </w:r>
      <w:r w:rsidR="002340FF">
        <w:t>Some other examinations that could be conducted include:</w:t>
      </w:r>
    </w:p>
    <w:p w14:paraId="24E35223" w14:textId="109F489C" w:rsidR="002340FF" w:rsidRDefault="002340FF" w:rsidP="00EA1E3C">
      <w:r>
        <w:t xml:space="preserve">        An examination of the effect (if any) that the spotlight and staff pick features have on the success or failure of projects.</w:t>
      </w:r>
    </w:p>
    <w:p w14:paraId="07516792" w14:textId="68AC0424" w:rsidR="002340FF" w:rsidRDefault="002340FF" w:rsidP="00EA1E3C">
      <w:r>
        <w:t xml:space="preserve">        A more detailed examination of the speed at which different type of projects reach their funding goal.</w:t>
      </w:r>
    </w:p>
    <w:p w14:paraId="5F504930" w14:textId="77777777" w:rsidR="002340FF" w:rsidRPr="00EA1E3C" w:rsidRDefault="002340FF" w:rsidP="00EA1E3C"/>
    <w:p w14:paraId="0FE2FEED" w14:textId="77777777" w:rsidR="00EA1E3C" w:rsidRPr="00EA1E3C" w:rsidRDefault="00EA1E3C" w:rsidP="00EA1E3C"/>
    <w:p w14:paraId="6F6C01C6" w14:textId="1D8D0550" w:rsidR="00EA1E3C" w:rsidRDefault="00EA1E3C" w:rsidP="00EA1E3C"/>
    <w:p w14:paraId="4611959E" w14:textId="77777777" w:rsidR="00EA1E3C" w:rsidRPr="00EA1E3C" w:rsidRDefault="00EA1E3C" w:rsidP="00EA1E3C"/>
    <w:sectPr w:rsidR="00EA1E3C" w:rsidRPr="00EA1E3C" w:rsidSect="00855982">
      <w:footerReference w:type="default" r:id="rId11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0FCDCF" w14:textId="77777777" w:rsidR="00DE12D6" w:rsidRDefault="00DE12D6" w:rsidP="00855982">
      <w:pPr>
        <w:spacing w:after="0" w:line="240" w:lineRule="auto"/>
      </w:pPr>
      <w:r>
        <w:separator/>
      </w:r>
    </w:p>
  </w:endnote>
  <w:endnote w:type="continuationSeparator" w:id="0">
    <w:p w14:paraId="30F68A8B" w14:textId="77777777" w:rsidR="00DE12D6" w:rsidRDefault="00DE12D6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9AF7D6" w14:textId="77777777" w:rsidR="00EA1E3C" w:rsidRDefault="00EA1E3C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4AB8F1" w14:textId="77777777" w:rsidR="00DE12D6" w:rsidRDefault="00DE12D6" w:rsidP="00855982">
      <w:pPr>
        <w:spacing w:after="0" w:line="240" w:lineRule="auto"/>
      </w:pPr>
      <w:r>
        <w:separator/>
      </w:r>
    </w:p>
  </w:footnote>
  <w:footnote w:type="continuationSeparator" w:id="0">
    <w:p w14:paraId="3C79A7DB" w14:textId="77777777" w:rsidR="00DE12D6" w:rsidRDefault="00DE12D6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A42467A"/>
    <w:multiLevelType w:val="multilevel"/>
    <w:tmpl w:val="32C64BC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B086CC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10D754D"/>
    <w:multiLevelType w:val="hybridMultilevel"/>
    <w:tmpl w:val="0EC046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9A3F7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4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10"/>
  </w:num>
  <w:num w:numId="14">
    <w:abstractNumId w:val="18"/>
  </w:num>
  <w:num w:numId="15">
    <w:abstractNumId w:val="11"/>
  </w:num>
  <w:num w:numId="16">
    <w:abstractNumId w:val="12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3"/>
  </w:num>
  <w:num w:numId="28">
    <w:abstractNumId w:val="15"/>
  </w:num>
  <w:num w:numId="29">
    <w:abstractNumId w:val="17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B45"/>
    <w:rsid w:val="001D4362"/>
    <w:rsid w:val="002340FF"/>
    <w:rsid w:val="00500303"/>
    <w:rsid w:val="007663AB"/>
    <w:rsid w:val="007833A7"/>
    <w:rsid w:val="00855982"/>
    <w:rsid w:val="00A10484"/>
    <w:rsid w:val="00A92F3F"/>
    <w:rsid w:val="00AD1B06"/>
    <w:rsid w:val="00B26B45"/>
    <w:rsid w:val="00BE30C0"/>
    <w:rsid w:val="00DD0C41"/>
    <w:rsid w:val="00DE12D6"/>
    <w:rsid w:val="00EA1E3C"/>
    <w:rsid w:val="00F77DF2"/>
    <w:rsid w:val="00FD262C"/>
    <w:rsid w:val="00FE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296A7"/>
  <w15:chartTrackingRefBased/>
  <w15:docId w15:val="{C26D68A1-B62C-43CD-AB43-FC89749B0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262C"/>
  </w:style>
  <w:style w:type="paragraph" w:styleId="Heading1">
    <w:name w:val="heading 1"/>
    <w:basedOn w:val="Normal"/>
    <w:next w:val="Normal"/>
    <w:link w:val="Heading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ListParagraph">
    <w:name w:val="List Paragraph"/>
    <w:basedOn w:val="Normal"/>
    <w:uiPriority w:val="34"/>
    <w:unhideWhenUsed/>
    <w:qFormat/>
    <w:rsid w:val="00DD0C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4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chart" Target="charts/chart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cs34\AppData\Roaming\Microsoft\Templates\Report%20design%20(blank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[StarterBook_avgDon_cata_1st_pivot_2nd_pivot_date_3rd_pivot.xlsx]Sheet4!PivotTable3</c:name>
    <c:fmtId val="-1"/>
  </c:pivotSource>
  <c:chart>
    <c:autoTitleDeleted val="0"/>
    <c:pivotFmts>
      <c:pivotFmt>
        <c:idx val="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</c:pivotFmt>
      <c:pivotFmt>
        <c:idx val="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2"/>
              </a:solidFill>
            </a:ln>
            <a:effectLst/>
          </c:spPr>
        </c:marker>
      </c:pivotFmt>
      <c:pivotFmt>
        <c:idx val="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chemeClr val="accent3"/>
              </a:solidFill>
            </a:ln>
            <a:effectLst/>
          </c:spPr>
        </c:marker>
      </c:pivotFmt>
      <c:pivotFmt>
        <c:idx val="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4"/>
            </a:solidFill>
            <a:ln w="9525">
              <a:solidFill>
                <a:schemeClr val="accent4"/>
              </a:solidFill>
            </a:ln>
            <a:effectLst/>
          </c:spPr>
        </c:marker>
      </c:pivotFmt>
      <c:pivotFmt>
        <c:idx val="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</c:pivotFmt>
      <c:pivotFmt>
        <c:idx val="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2"/>
              </a:solidFill>
            </a:ln>
            <a:effectLst/>
          </c:spPr>
        </c:marker>
      </c:pivotFmt>
      <c:pivotFmt>
        <c:idx val="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chemeClr val="accent3"/>
              </a:solidFill>
            </a:ln>
            <a:effectLst/>
          </c:spPr>
        </c:marker>
      </c:pivotFmt>
      <c:pivotFmt>
        <c:idx val="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4"/>
            </a:solidFill>
            <a:ln w="9525">
              <a:solidFill>
                <a:schemeClr val="accent4"/>
              </a:solidFill>
            </a:ln>
            <a:effectLst/>
          </c:spPr>
        </c:marker>
      </c:pivotFmt>
      <c:pivotFmt>
        <c:idx val="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2"/>
              </a:solidFill>
            </a:ln>
            <a:effectLst/>
          </c:spPr>
        </c:marker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chemeClr val="accent3"/>
              </a:solidFill>
            </a:ln>
            <a:effectLst/>
          </c:spPr>
        </c:marker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4"/>
            </a:solidFill>
            <a:ln w="9525">
              <a:solidFill>
                <a:schemeClr val="accent4"/>
              </a:solidFill>
            </a:ln>
            <a:effectLst/>
          </c:spPr>
        </c:marker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Sheet4!$B$4:$B$5</c:f>
              <c:strCache>
                <c:ptCount val="1"/>
                <c:pt idx="0">
                  <c:v>successful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Sheet4!$A$6:$A$18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Sheet4!$B$6:$B$18</c:f>
              <c:numCache>
                <c:formatCode>General</c:formatCode>
                <c:ptCount val="12"/>
                <c:pt idx="0">
                  <c:v>184</c:v>
                </c:pt>
                <c:pt idx="1">
                  <c:v>202</c:v>
                </c:pt>
                <c:pt idx="2">
                  <c:v>179</c:v>
                </c:pt>
                <c:pt idx="3">
                  <c:v>193</c:v>
                </c:pt>
                <c:pt idx="4">
                  <c:v>232</c:v>
                </c:pt>
                <c:pt idx="5">
                  <c:v>213</c:v>
                </c:pt>
                <c:pt idx="6">
                  <c:v>192</c:v>
                </c:pt>
                <c:pt idx="7">
                  <c:v>167</c:v>
                </c:pt>
                <c:pt idx="8">
                  <c:v>148</c:v>
                </c:pt>
                <c:pt idx="9">
                  <c:v>184</c:v>
                </c:pt>
                <c:pt idx="10">
                  <c:v>180</c:v>
                </c:pt>
                <c:pt idx="11">
                  <c:v>111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979-4E74-9638-1FDC03B56DEE}"/>
            </c:ext>
          </c:extLst>
        </c:ser>
        <c:ser>
          <c:idx val="1"/>
          <c:order val="1"/>
          <c:tx>
            <c:strRef>
              <c:f>Sheet4!$C$4:$C$5</c:f>
              <c:strCache>
                <c:ptCount val="1"/>
                <c:pt idx="0">
                  <c:v>failed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Sheet4!$A$6:$A$18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Sheet4!$C$6:$C$18</c:f>
              <c:numCache>
                <c:formatCode>General</c:formatCode>
                <c:ptCount val="12"/>
                <c:pt idx="0">
                  <c:v>148</c:v>
                </c:pt>
                <c:pt idx="1">
                  <c:v>106</c:v>
                </c:pt>
                <c:pt idx="2">
                  <c:v>108</c:v>
                </c:pt>
                <c:pt idx="3">
                  <c:v>102</c:v>
                </c:pt>
                <c:pt idx="4">
                  <c:v>126</c:v>
                </c:pt>
                <c:pt idx="5">
                  <c:v>148</c:v>
                </c:pt>
                <c:pt idx="6">
                  <c:v>148</c:v>
                </c:pt>
                <c:pt idx="7">
                  <c:v>134</c:v>
                </c:pt>
                <c:pt idx="8">
                  <c:v>127</c:v>
                </c:pt>
                <c:pt idx="9">
                  <c:v>150</c:v>
                </c:pt>
                <c:pt idx="10">
                  <c:v>114</c:v>
                </c:pt>
                <c:pt idx="11">
                  <c:v>119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979-4E74-9638-1FDC03B56DEE}"/>
            </c:ext>
          </c:extLst>
        </c:ser>
        <c:ser>
          <c:idx val="2"/>
          <c:order val="2"/>
          <c:tx>
            <c:strRef>
              <c:f>Sheet4!$D$4:$D$5</c:f>
              <c:strCache>
                <c:ptCount val="1"/>
                <c:pt idx="0">
                  <c:v>canceled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Sheet4!$A$6:$A$18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Sheet4!$D$6:$D$18</c:f>
              <c:numCache>
                <c:formatCode>General</c:formatCode>
                <c:ptCount val="12"/>
                <c:pt idx="0">
                  <c:v>34</c:v>
                </c:pt>
                <c:pt idx="1">
                  <c:v>27</c:v>
                </c:pt>
                <c:pt idx="2">
                  <c:v>28</c:v>
                </c:pt>
                <c:pt idx="3">
                  <c:v>27</c:v>
                </c:pt>
                <c:pt idx="4">
                  <c:v>26</c:v>
                </c:pt>
                <c:pt idx="5">
                  <c:v>27</c:v>
                </c:pt>
                <c:pt idx="6">
                  <c:v>44</c:v>
                </c:pt>
                <c:pt idx="7">
                  <c:v>32</c:v>
                </c:pt>
                <c:pt idx="8">
                  <c:v>24</c:v>
                </c:pt>
                <c:pt idx="9">
                  <c:v>20</c:v>
                </c:pt>
                <c:pt idx="10">
                  <c:v>37</c:v>
                </c:pt>
                <c:pt idx="11">
                  <c:v>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979-4E74-9638-1FDC03B56DEE}"/>
            </c:ext>
          </c:extLst>
        </c:ser>
        <c:ser>
          <c:idx val="3"/>
          <c:order val="3"/>
          <c:tx>
            <c:strRef>
              <c:f>Sheet4!$E$4:$E$5</c:f>
              <c:strCache>
                <c:ptCount val="1"/>
                <c:pt idx="0">
                  <c:v>live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strRef>
              <c:f>Sheet4!$A$6:$A$18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Sheet4!$E$6:$E$18</c:f>
              <c:numCache>
                <c:formatCode>General</c:formatCode>
                <c:ptCount val="12"/>
                <c:pt idx="0">
                  <c:v>2</c:v>
                </c:pt>
                <c:pt idx="1">
                  <c:v>18</c:v>
                </c:pt>
                <c:pt idx="2">
                  <c:v>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979-4E74-9638-1FDC03B56DE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4960792"/>
        <c:axId val="594961120"/>
      </c:lineChart>
      <c:catAx>
        <c:axId val="5949607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4961120"/>
        <c:crosses val="autoZero"/>
        <c:auto val="1"/>
        <c:lblAlgn val="ctr"/>
        <c:lblOffset val="100"/>
        <c:noMultiLvlLbl val="0"/>
      </c:catAx>
      <c:valAx>
        <c:axId val="594961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49607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115</TotalTime>
  <Pages>5</Pages>
  <Words>543</Words>
  <Characters>3099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ken snyder</dc:creator>
  <cp:lastModifiedBy>Snyder, Nicole</cp:lastModifiedBy>
  <cp:revision>2</cp:revision>
  <dcterms:created xsi:type="dcterms:W3CDTF">2019-01-16T18:09:00Z</dcterms:created>
  <dcterms:modified xsi:type="dcterms:W3CDTF">2019-01-16T22:37:00Z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